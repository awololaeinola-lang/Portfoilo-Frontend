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E6B03D" w14:textId="3D2D0088" w:rsidR="00DD1B20" w:rsidRDefault="00DD1B20" w:rsidP="00DD1B20">
      <w:pPr>
        <w:pStyle w:val="Name"/>
      </w:pPr>
    </w:p>
    <w:p w14:paraId="64EDF7EB" w14:textId="77777777" w:rsidR="00DD1B20" w:rsidRDefault="00DD1B20" w:rsidP="00DD1B20">
      <w:pPr>
        <w:pStyle w:val="ListBullet"/>
        <w:numPr>
          <w:ilvl w:val="0"/>
          <w:numId w:val="0"/>
        </w:numPr>
        <w:ind w:left="216" w:hanging="216"/>
      </w:pPr>
    </w:p>
    <w:p w14:paraId="442FEF48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NG" w:eastAsia="en-GB"/>
        </w:rPr>
        <w:t>AWOL OLA ENIOLA</w:t>
      </w:r>
    </w:p>
    <w:p w14:paraId="7DFB7ADA" w14:textId="77777777" w:rsidR="00DD1B20" w:rsidRPr="00DD1B20" w:rsidRDefault="00DD1B20" w:rsidP="00DD1B2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NG" w:eastAsia="en-GB"/>
        </w:rPr>
        <w:t>Frontend Developer | Economics Graduate | Technology &amp; Business Professional</w:t>
      </w:r>
    </w:p>
    <w:p w14:paraId="33A4EFB0" w14:textId="77777777" w:rsidR="00DD1B20" w:rsidRPr="00DD1B20" w:rsidRDefault="00DD1B20" w:rsidP="00DD1B2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Apple Color Emoji" w:eastAsiaTheme="minorEastAsia" w:hAnsi="Apple Color Emoji" w:cs="Apple Color Emoji"/>
          <w:color w:val="auto"/>
          <w:sz w:val="24"/>
          <w:szCs w:val="24"/>
          <w:lang w:val="en-NG" w:eastAsia="en-GB"/>
        </w:rPr>
        <w:t>📧</w:t>
      </w: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t xml:space="preserve"> awololaeinola@gmail.com</w:t>
      </w: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br/>
      </w:r>
      <w:r w:rsidRPr="00DD1B20">
        <w:rPr>
          <w:rFonts w:ascii="Apple Color Emoji" w:eastAsiaTheme="minorEastAsia" w:hAnsi="Apple Color Emoji" w:cs="Apple Color Emoji"/>
          <w:color w:val="auto"/>
          <w:sz w:val="24"/>
          <w:szCs w:val="24"/>
          <w:lang w:val="en-NG" w:eastAsia="en-GB"/>
        </w:rPr>
        <w:t>📞</w:t>
      </w: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t xml:space="preserve"> 09069190561</w:t>
      </w: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br/>
      </w:r>
      <w:r w:rsidRPr="00DD1B20">
        <w:rPr>
          <w:rFonts w:ascii="Apple Color Emoji" w:eastAsiaTheme="minorEastAsia" w:hAnsi="Apple Color Emoji" w:cs="Apple Color Emoji"/>
          <w:color w:val="auto"/>
          <w:sz w:val="24"/>
          <w:szCs w:val="24"/>
          <w:lang w:val="en-NG" w:eastAsia="en-GB"/>
        </w:rPr>
        <w:t>🌐</w:t>
      </w: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t xml:space="preserve"> Portfolio: https://portfoill.netlify.app/</w:t>
      </w: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br/>
      </w:r>
      <w:r w:rsidRPr="00DD1B20">
        <w:rPr>
          <w:rFonts w:ascii="Apple Color Emoji" w:eastAsiaTheme="minorEastAsia" w:hAnsi="Apple Color Emoji" w:cs="Apple Color Emoji"/>
          <w:color w:val="auto"/>
          <w:sz w:val="24"/>
          <w:szCs w:val="24"/>
          <w:lang w:val="en-NG" w:eastAsia="en-GB"/>
        </w:rPr>
        <w:t>💻</w:t>
      </w: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t xml:space="preserve"> GitHub: https://github.com/awololaeinola-lang</w:t>
      </w: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br/>
      </w:r>
      <w:r w:rsidRPr="00DD1B20">
        <w:rPr>
          <w:rFonts w:ascii="Apple Color Emoji" w:eastAsiaTheme="minorEastAsia" w:hAnsi="Apple Color Emoji" w:cs="Apple Color Emoji"/>
          <w:color w:val="auto"/>
          <w:sz w:val="24"/>
          <w:szCs w:val="24"/>
          <w:lang w:val="en-NG" w:eastAsia="en-GB"/>
        </w:rPr>
        <w:t>📍</w:t>
      </w: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t xml:space="preserve"> Nigeria</w:t>
      </w:r>
    </w:p>
    <w:p w14:paraId="598BFB64" w14:textId="77777777" w:rsidR="00DD1B20" w:rsidRPr="00DD1B20" w:rsidRDefault="00DD1B20" w:rsidP="00DD1B2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NG" w:eastAsia="en-GB"/>
        </w:rPr>
        <mc:AlternateContent>
          <mc:Choice Requires="wps">
            <w:drawing>
              <wp:inline distT="0" distB="0" distL="0" distR="0" wp14:anchorId="025C6261" wp14:editId="2D36C7CE">
                <wp:extent cx="6035040" cy="1270"/>
                <wp:effectExtent l="0" t="31750" r="0" b="36830"/>
                <wp:docPr id="29272231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F849AC" id="Rectangle 10" o:spid="_x0000_s1026" style="width:47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X8jn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A381DF7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NG" w:eastAsia="en-GB"/>
        </w:rPr>
        <w:t>PROFESSIONAL SUMMARY</w:t>
      </w:r>
    </w:p>
    <w:p w14:paraId="05E2897D" w14:textId="77777777" w:rsidR="00DD1B20" w:rsidRPr="00DD1B20" w:rsidRDefault="00DD1B20" w:rsidP="00DD1B2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t>Economics graduate from Usmanu Danfodiyo University with hands-on experience in frontend development, software projects, business operations, customer service, and digital technology. Skilled in building responsive and user-focused web applications using HTML, CSS, JavaScript, React, Next.js, and Tailwind CSS, with working knowledge of Node.js, Express.js, and MongoDB.</w:t>
      </w:r>
    </w:p>
    <w:p w14:paraId="5EC14472" w14:textId="77777777" w:rsidR="00DD1B20" w:rsidRPr="00DD1B20" w:rsidRDefault="00DD1B20" w:rsidP="00DD1B2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t>Passionate about using technology and problem-solving to create practical solutions. Currently volunteering with Htech, where I teach young teenagers the fundamentals of frontend development and support them in developing their technical and problem-solving skills.</w:t>
      </w:r>
    </w:p>
    <w:p w14:paraId="376BA08E" w14:textId="77777777" w:rsidR="00DD1B20" w:rsidRPr="00DD1B20" w:rsidRDefault="00DD1B20" w:rsidP="00DD1B2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t xml:space="preserve">Brings a combination of analytical thinking from Economics, practical technology skills, entrepreneurial experience, communication, and leadership. Open to opportunities in </w:t>
      </w:r>
      <w:r w:rsidRPr="00DD1B20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NG" w:eastAsia="en-GB"/>
        </w:rPr>
        <w:t>Frontend Development, Software/Technology, Business Analysis, Operations, Economics, Research, Product, and related graduate roles.</w:t>
      </w:r>
    </w:p>
    <w:p w14:paraId="36FB4AF1" w14:textId="77777777" w:rsidR="00DD1B20" w:rsidRPr="00DD1B20" w:rsidRDefault="00DD1B20" w:rsidP="00DD1B2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NG" w:eastAsia="en-GB"/>
        </w:rPr>
        <mc:AlternateContent>
          <mc:Choice Requires="wps">
            <w:drawing>
              <wp:inline distT="0" distB="0" distL="0" distR="0" wp14:anchorId="299BF5E4" wp14:editId="5F350451">
                <wp:extent cx="6035040" cy="1270"/>
                <wp:effectExtent l="0" t="31750" r="0" b="36830"/>
                <wp:docPr id="1501121945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C37F53" id="Rectangle 9" o:spid="_x0000_s1026" style="width:47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X8jn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176D3D8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1"/>
        <w:rPr>
          <w:rFonts w:ascii="Times New Roman" w:eastAsiaTheme="minorEastAsia" w:hAnsi="Times New Roman" w:cs="Times New Roman"/>
          <w:b/>
          <w:bCs/>
          <w:color w:val="auto"/>
          <w:sz w:val="36"/>
          <w:szCs w:val="36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NG" w:eastAsia="en-GB"/>
        </w:rPr>
        <w:t>CORE SKILLS</w:t>
      </w:r>
    </w:p>
    <w:p w14:paraId="26A9EC92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  <w:t>Technical Skills</w:t>
      </w:r>
    </w:p>
    <w:p w14:paraId="5FE5747B" w14:textId="77777777" w:rsidR="00DD1B20" w:rsidRPr="00DD1B20" w:rsidRDefault="00DD1B20" w:rsidP="00DD1B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HTML5</w:t>
      </w:r>
    </w:p>
    <w:p w14:paraId="00B26B8E" w14:textId="77777777" w:rsidR="00DD1B20" w:rsidRPr="00DD1B20" w:rsidRDefault="00DD1B20" w:rsidP="00DD1B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CSS3</w:t>
      </w:r>
    </w:p>
    <w:p w14:paraId="57D4C408" w14:textId="77777777" w:rsidR="00DD1B20" w:rsidRPr="00DD1B20" w:rsidRDefault="00DD1B20" w:rsidP="00DD1B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JavaScript</w:t>
      </w:r>
    </w:p>
    <w:p w14:paraId="18714F83" w14:textId="77777777" w:rsidR="00DD1B20" w:rsidRPr="00DD1B20" w:rsidRDefault="00DD1B20" w:rsidP="00DD1B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React.js</w:t>
      </w:r>
    </w:p>
    <w:p w14:paraId="4E04030B" w14:textId="77777777" w:rsidR="00DD1B20" w:rsidRPr="00DD1B20" w:rsidRDefault="00DD1B20" w:rsidP="00DD1B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lastRenderedPageBreak/>
        <w:t>Next.js</w:t>
      </w:r>
    </w:p>
    <w:p w14:paraId="0AF5AE84" w14:textId="77777777" w:rsidR="00DD1B20" w:rsidRPr="00DD1B20" w:rsidRDefault="00DD1B20" w:rsidP="00DD1B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Tailwind CSS</w:t>
      </w:r>
    </w:p>
    <w:p w14:paraId="0E34B88D" w14:textId="77777777" w:rsidR="00DD1B20" w:rsidRPr="00DD1B20" w:rsidRDefault="00DD1B20" w:rsidP="00DD1B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JSX</w:t>
      </w:r>
    </w:p>
    <w:p w14:paraId="1798AE5A" w14:textId="77777777" w:rsidR="00DD1B20" w:rsidRPr="00DD1B20" w:rsidRDefault="00DD1B20" w:rsidP="00DD1B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React Hooks</w:t>
      </w:r>
    </w:p>
    <w:p w14:paraId="57655DDA" w14:textId="77777777" w:rsidR="00DD1B20" w:rsidRPr="00DD1B20" w:rsidRDefault="00DD1B20" w:rsidP="00DD1B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React Router</w:t>
      </w:r>
    </w:p>
    <w:p w14:paraId="66CE6602" w14:textId="77777777" w:rsidR="00DD1B20" w:rsidRPr="00DD1B20" w:rsidRDefault="00DD1B20" w:rsidP="00DD1B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Node.js</w:t>
      </w:r>
    </w:p>
    <w:p w14:paraId="172C578F" w14:textId="77777777" w:rsidR="00DD1B20" w:rsidRPr="00DD1B20" w:rsidRDefault="00DD1B20" w:rsidP="00DD1B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Express.js</w:t>
      </w:r>
    </w:p>
    <w:p w14:paraId="1B27D3F4" w14:textId="77777777" w:rsidR="00DD1B20" w:rsidRPr="00DD1B20" w:rsidRDefault="00DD1B20" w:rsidP="00DD1B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MongoDB</w:t>
      </w:r>
    </w:p>
    <w:p w14:paraId="61FB0AA9" w14:textId="77777777" w:rsidR="00DD1B20" w:rsidRPr="00DD1B20" w:rsidRDefault="00DD1B20" w:rsidP="00DD1B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Mongoose</w:t>
      </w:r>
    </w:p>
    <w:p w14:paraId="76D4D91F" w14:textId="77777777" w:rsidR="00DD1B20" w:rsidRPr="00DD1B20" w:rsidRDefault="00DD1B20" w:rsidP="00DD1B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REST APIs</w:t>
      </w:r>
    </w:p>
    <w:p w14:paraId="5E9A7165" w14:textId="77777777" w:rsidR="00DD1B20" w:rsidRPr="00DD1B20" w:rsidRDefault="00DD1B20" w:rsidP="00DD1B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Git &amp; GitHub</w:t>
      </w:r>
    </w:p>
    <w:p w14:paraId="65FD288C" w14:textId="77777777" w:rsidR="00DD1B20" w:rsidRPr="00DD1B20" w:rsidRDefault="00DD1B20" w:rsidP="00DD1B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Responsive Web Design</w:t>
      </w:r>
    </w:p>
    <w:p w14:paraId="3C09828A" w14:textId="77777777" w:rsidR="00DD1B20" w:rsidRPr="00DD1B20" w:rsidRDefault="00DD1B20" w:rsidP="00DD1B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Authentication &amp; API Integration</w:t>
      </w:r>
    </w:p>
    <w:p w14:paraId="53E1AF64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  <w:t>Professional Skills</w:t>
      </w:r>
    </w:p>
    <w:p w14:paraId="14125F34" w14:textId="77777777" w:rsidR="00DD1B20" w:rsidRPr="00DD1B20" w:rsidRDefault="00DD1B20" w:rsidP="00DD1B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Analytical &amp; Critical Thinking</w:t>
      </w:r>
    </w:p>
    <w:p w14:paraId="1FDB197F" w14:textId="77777777" w:rsidR="00DD1B20" w:rsidRPr="00DD1B20" w:rsidRDefault="00DD1B20" w:rsidP="00DD1B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Problem Solving</w:t>
      </w:r>
    </w:p>
    <w:p w14:paraId="336DDB2E" w14:textId="77777777" w:rsidR="00DD1B20" w:rsidRPr="00DD1B20" w:rsidRDefault="00DD1B20" w:rsidP="00DD1B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Communication</w:t>
      </w:r>
    </w:p>
    <w:p w14:paraId="187E367A" w14:textId="77777777" w:rsidR="00DD1B20" w:rsidRPr="00DD1B20" w:rsidRDefault="00DD1B20" w:rsidP="00DD1B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Team Collaboration</w:t>
      </w:r>
    </w:p>
    <w:p w14:paraId="3CFC93BA" w14:textId="77777777" w:rsidR="00DD1B20" w:rsidRPr="00DD1B20" w:rsidRDefault="00DD1B20" w:rsidP="00DD1B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Leadership &amp; Mentoring</w:t>
      </w:r>
    </w:p>
    <w:p w14:paraId="40BC2342" w14:textId="77777777" w:rsidR="00DD1B20" w:rsidRPr="00DD1B20" w:rsidRDefault="00DD1B20" w:rsidP="00DD1B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Customer Service</w:t>
      </w:r>
    </w:p>
    <w:p w14:paraId="0CA168E8" w14:textId="77777777" w:rsidR="00DD1B20" w:rsidRPr="00DD1B20" w:rsidRDefault="00DD1B20" w:rsidP="00DD1B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Business Operations</w:t>
      </w:r>
    </w:p>
    <w:p w14:paraId="27423C2A" w14:textId="77777777" w:rsidR="00DD1B20" w:rsidRPr="00DD1B20" w:rsidRDefault="00DD1B20" w:rsidP="00DD1B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Project Coordination</w:t>
      </w:r>
    </w:p>
    <w:p w14:paraId="330ACD5B" w14:textId="77777777" w:rsidR="00DD1B20" w:rsidRPr="00DD1B20" w:rsidRDefault="00DD1B20" w:rsidP="00DD1B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Research &amp; Data Analysis</w:t>
      </w:r>
    </w:p>
    <w:p w14:paraId="4074FB71" w14:textId="77777777" w:rsidR="00DD1B20" w:rsidRPr="00DD1B20" w:rsidRDefault="00DD1B20" w:rsidP="00DD1B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Teaching &amp; Facilitation</w:t>
      </w:r>
    </w:p>
    <w:p w14:paraId="62DF00A8" w14:textId="77777777" w:rsidR="00DD1B20" w:rsidRPr="00DD1B20" w:rsidRDefault="00DD1B20" w:rsidP="00DD1B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Time Management</w:t>
      </w:r>
    </w:p>
    <w:p w14:paraId="2029085F" w14:textId="77777777" w:rsidR="00DD1B20" w:rsidRPr="00DD1B20" w:rsidRDefault="00DD1B20" w:rsidP="00DD1B20">
      <w:pPr>
        <w:spacing w:after="0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NG" w:eastAsia="en-GB"/>
        </w:rPr>
        <mc:AlternateContent>
          <mc:Choice Requires="wps">
            <w:drawing>
              <wp:inline distT="0" distB="0" distL="0" distR="0" wp14:anchorId="0FF38520" wp14:editId="0C46CD1B">
                <wp:extent cx="6035040" cy="1270"/>
                <wp:effectExtent l="0" t="31750" r="0" b="36830"/>
                <wp:docPr id="93647275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9B67E" id="Rectangle 8" o:spid="_x0000_s1026" style="width:47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X8jn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132E818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1"/>
        <w:rPr>
          <w:rFonts w:ascii="Times New Roman" w:eastAsiaTheme="minorEastAsia" w:hAnsi="Times New Roman" w:cs="Times New Roman"/>
          <w:b/>
          <w:bCs/>
          <w:color w:val="auto"/>
          <w:sz w:val="36"/>
          <w:szCs w:val="36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NG" w:eastAsia="en-GB"/>
        </w:rPr>
        <w:t>PROFESSIONAL EXPERIENCE</w:t>
      </w:r>
    </w:p>
    <w:p w14:paraId="78FEDAC6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  <w:t>FRONTEND DEVELOPMENT VOLUNTEER / INSTRUCTOR</w:t>
      </w:r>
    </w:p>
    <w:p w14:paraId="641BDA02" w14:textId="77777777" w:rsidR="00DD1B20" w:rsidRPr="00DD1B20" w:rsidRDefault="00DD1B20" w:rsidP="00DD1B2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NG" w:eastAsia="en-GB"/>
        </w:rPr>
        <w:t>Htech</w:t>
      </w: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t xml:space="preserve"> | 2026 – Present</w:t>
      </w:r>
    </w:p>
    <w:p w14:paraId="1B877724" w14:textId="77777777" w:rsidR="00DD1B20" w:rsidRPr="00DD1B20" w:rsidRDefault="00DD1B20" w:rsidP="00DD1B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Teach young teenagers the fundamentals of frontend web development through practical and beginner-friendly lessons.</w:t>
      </w:r>
    </w:p>
    <w:p w14:paraId="36F24F95" w14:textId="77777777" w:rsidR="00DD1B20" w:rsidRPr="00DD1B20" w:rsidRDefault="00DD1B20" w:rsidP="00DD1B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Introduce learners to core web technologies including HTML, CSS, and JavaScript.</w:t>
      </w:r>
    </w:p>
    <w:p w14:paraId="08E3E71E" w14:textId="77777777" w:rsidR="00DD1B20" w:rsidRPr="00DD1B20" w:rsidRDefault="00DD1B20" w:rsidP="00DD1B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Break down technical concepts into simple, understandable lessons for beginner learners.</w:t>
      </w:r>
    </w:p>
    <w:p w14:paraId="2A26112A" w14:textId="77777777" w:rsidR="00DD1B20" w:rsidRPr="00DD1B20" w:rsidRDefault="00DD1B20" w:rsidP="00DD1B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Guide students through practical coding exercises and basic web development projects.</w:t>
      </w:r>
    </w:p>
    <w:p w14:paraId="116D32A1" w14:textId="77777777" w:rsidR="00DD1B20" w:rsidRPr="00DD1B20" w:rsidRDefault="00DD1B20" w:rsidP="00DD1B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Encourage problem-solving, creativity, and logical thinking through coding activities.</w:t>
      </w:r>
    </w:p>
    <w:p w14:paraId="253C1113" w14:textId="77777777" w:rsidR="00DD1B20" w:rsidRPr="00DD1B20" w:rsidRDefault="00DD1B20" w:rsidP="00DD1B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Support young learners in building confidence and developing foundational digital skills.</w:t>
      </w:r>
    </w:p>
    <w:p w14:paraId="0C67BD6D" w14:textId="77777777" w:rsidR="00DD1B20" w:rsidRPr="00DD1B20" w:rsidRDefault="00DD1B20" w:rsidP="00DD1B20">
      <w:pPr>
        <w:spacing w:after="0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NG" w:eastAsia="en-GB"/>
        </w:rPr>
        <mc:AlternateContent>
          <mc:Choice Requires="wps">
            <w:drawing>
              <wp:inline distT="0" distB="0" distL="0" distR="0" wp14:anchorId="13374C4B" wp14:editId="4B7697A9">
                <wp:extent cx="6035040" cy="1270"/>
                <wp:effectExtent l="0" t="31750" r="0" b="36830"/>
                <wp:docPr id="114378791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7DE24" id="Rectangle 7" o:spid="_x0000_s1026" style="width:47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X8jn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2DAC8EE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2"/>
        <w:rPr>
          <w:rFonts w:ascii="Times New Roman" w:eastAsiaTheme="minorEastAsia" w:hAnsi="Times New Roman" w:cs="Times New Roman"/>
          <w:b/>
          <w:bCs/>
          <w:color w:val="auto"/>
          <w:sz w:val="27"/>
          <w:szCs w:val="27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  <w:lastRenderedPageBreak/>
        <w:t>BUSINESS / OPERATIONS EXPERIENCE</w:t>
      </w:r>
    </w:p>
    <w:p w14:paraId="1E5B0D22" w14:textId="77777777" w:rsidR="00DD1B20" w:rsidRPr="00DD1B20" w:rsidRDefault="00DD1B20" w:rsidP="00DD1B2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NG" w:eastAsia="en-GB"/>
        </w:rPr>
        <w:t>Niyemi HQ / Niyemi Laundry</w:t>
      </w: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t xml:space="preserve"> | Nigeria</w:t>
      </w:r>
    </w:p>
    <w:p w14:paraId="26138D73" w14:textId="77777777" w:rsidR="00DD1B20" w:rsidRPr="00DD1B20" w:rsidRDefault="00DD1B20" w:rsidP="00DD1B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Manage day-to-day business operations, including customer communication, service coordination, and order management.</w:t>
      </w:r>
    </w:p>
    <w:p w14:paraId="572632D1" w14:textId="77777777" w:rsidR="00DD1B20" w:rsidRPr="00DD1B20" w:rsidRDefault="00DD1B20" w:rsidP="00DD1B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Handle customer enquiries, follow-ups, service requests, and customer relationships.</w:t>
      </w:r>
    </w:p>
    <w:p w14:paraId="6F78650C" w14:textId="77777777" w:rsidR="00DD1B20" w:rsidRPr="00DD1B20" w:rsidRDefault="00DD1B20" w:rsidP="00DD1B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Coordinate laundry services and ensure orders are properly processed and delivered.</w:t>
      </w:r>
    </w:p>
    <w:p w14:paraId="78C9777D" w14:textId="77777777" w:rsidR="00DD1B20" w:rsidRPr="00DD1B20" w:rsidRDefault="00DD1B20" w:rsidP="00DD1B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Develop and implement digital strategies to promote the business and improve customer engagement.</w:t>
      </w:r>
    </w:p>
    <w:p w14:paraId="63F9F975" w14:textId="77777777" w:rsidR="00DD1B20" w:rsidRPr="00DD1B20" w:rsidRDefault="00DD1B20" w:rsidP="00DD1B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Manage business-related digital platforms and explore technology-driven solutions for business operations.</w:t>
      </w:r>
    </w:p>
    <w:p w14:paraId="07E3F1DF" w14:textId="77777777" w:rsidR="00DD1B20" w:rsidRPr="00DD1B20" w:rsidRDefault="00DD1B20" w:rsidP="00DD1B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Apply problem-solving and organizational skills to daily business activities.</w:t>
      </w:r>
    </w:p>
    <w:p w14:paraId="4EC2AEDC" w14:textId="77777777" w:rsidR="00DD1B20" w:rsidRPr="00DD1B20" w:rsidRDefault="00DD1B20" w:rsidP="00DD1B20">
      <w:pPr>
        <w:spacing w:after="0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NG" w:eastAsia="en-GB"/>
        </w:rPr>
        <mc:AlternateContent>
          <mc:Choice Requires="wps">
            <w:drawing>
              <wp:inline distT="0" distB="0" distL="0" distR="0" wp14:anchorId="1FA51400" wp14:editId="1AFD032B">
                <wp:extent cx="6035040" cy="1270"/>
                <wp:effectExtent l="0" t="31750" r="0" b="36830"/>
                <wp:docPr id="52590966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83CA0" id="Rectangle 6" o:spid="_x0000_s1026" style="width:47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X8jn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DBB0644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1"/>
        <w:rPr>
          <w:rFonts w:ascii="Times New Roman" w:eastAsiaTheme="minorEastAsia" w:hAnsi="Times New Roman" w:cs="Times New Roman"/>
          <w:b/>
          <w:bCs/>
          <w:color w:val="auto"/>
          <w:sz w:val="36"/>
          <w:szCs w:val="36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NG" w:eastAsia="en-GB"/>
        </w:rPr>
        <w:t>SELECTED TECHNOLOGY PROJECTS</w:t>
      </w:r>
    </w:p>
    <w:p w14:paraId="2AEC181A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  <w:t>SMART STORAGE — Document Management &amp; AI Application</w:t>
      </w:r>
    </w:p>
    <w:p w14:paraId="3E65562B" w14:textId="77777777" w:rsidR="00DD1B20" w:rsidRPr="00DD1B20" w:rsidRDefault="00DD1B20" w:rsidP="00DD1B2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NG" w:eastAsia="en-GB"/>
        </w:rPr>
        <w:t>Next.js | Tailwind CSS | Node.js | Express.js | MongoDB</w:t>
      </w:r>
    </w:p>
    <w:p w14:paraId="50A7765A" w14:textId="77777777" w:rsidR="00DD1B20" w:rsidRPr="00DD1B20" w:rsidRDefault="00DD1B20" w:rsidP="00DD1B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Developed a document management application designed to help users upload, organize, locate, and manage digital files.</w:t>
      </w:r>
    </w:p>
    <w:p w14:paraId="43744684" w14:textId="77777777" w:rsidR="00DD1B20" w:rsidRPr="00DD1B20" w:rsidRDefault="00DD1B20" w:rsidP="00DD1B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Built frontend interfaces using Next.js and Tailwind CSS.</w:t>
      </w:r>
    </w:p>
    <w:p w14:paraId="5EC21E67" w14:textId="77777777" w:rsidR="00DD1B20" w:rsidRPr="00DD1B20" w:rsidRDefault="00DD1B20" w:rsidP="00DD1B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Developed backend functionality using Node.js and Express.js.</w:t>
      </w:r>
    </w:p>
    <w:p w14:paraId="58153733" w14:textId="77777777" w:rsidR="00DD1B20" w:rsidRPr="00DD1B20" w:rsidRDefault="00DD1B20" w:rsidP="00DD1B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Integrated MongoDB for data management.</w:t>
      </w:r>
    </w:p>
    <w:p w14:paraId="40F37AF1" w14:textId="77777777" w:rsidR="00DD1B20" w:rsidRPr="00DD1B20" w:rsidRDefault="00DD1B20" w:rsidP="00DD1B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Implemented file upload and document-management functionality.</w:t>
      </w:r>
    </w:p>
    <w:p w14:paraId="57C03A1A" w14:textId="77777777" w:rsidR="00DD1B20" w:rsidRPr="00DD1B20" w:rsidRDefault="00DD1B20" w:rsidP="00DD1B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Worked on authentication and protected user functionality.</w:t>
      </w:r>
    </w:p>
    <w:p w14:paraId="0481ED63" w14:textId="77777777" w:rsidR="00DD1B20" w:rsidRPr="00DD1B20" w:rsidRDefault="00DD1B20" w:rsidP="00DD1B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Integrated AI-powered functionality to analyze uploaded documents and provide useful information to users.</w:t>
      </w:r>
    </w:p>
    <w:p w14:paraId="077C9EB3" w14:textId="77777777" w:rsidR="00DD1B20" w:rsidRPr="00DD1B20" w:rsidRDefault="00DD1B20" w:rsidP="00DD1B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Designed the application around practical use cases for students, researchers, professionals, and other users managing large numbers of documents.</w:t>
      </w:r>
    </w:p>
    <w:p w14:paraId="52E0E130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  <w:t>PERSONAL / PORTFOLIO WEBSITE</w:t>
      </w:r>
    </w:p>
    <w:p w14:paraId="182BD611" w14:textId="77777777" w:rsidR="00DD1B20" w:rsidRPr="00DD1B20" w:rsidRDefault="00DD1B20" w:rsidP="00DD1B2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NG" w:eastAsia="en-GB"/>
        </w:rPr>
        <w:t>React / JavaScript / HTML / CSS</w:t>
      </w:r>
    </w:p>
    <w:p w14:paraId="64C005AB" w14:textId="77777777" w:rsidR="00DD1B20" w:rsidRPr="00DD1B20" w:rsidRDefault="00DD1B20" w:rsidP="00DD1B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Designed and developed a personal portfolio website to showcase technical skills, projects, and professional services.</w:t>
      </w:r>
    </w:p>
    <w:p w14:paraId="35A65381" w14:textId="77777777" w:rsidR="00DD1B20" w:rsidRPr="00DD1B20" w:rsidRDefault="00DD1B20" w:rsidP="00DD1B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Focused on responsive design and user-friendly navigation.</w:t>
      </w:r>
    </w:p>
    <w:p w14:paraId="48DE424C" w14:textId="77777777" w:rsidR="00DD1B20" w:rsidRPr="00DD1B20" w:rsidRDefault="00DD1B20" w:rsidP="00DD1B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Used the portfolio to demonstrate practical frontend development ability and completed projects.</w:t>
      </w:r>
    </w:p>
    <w:p w14:paraId="11A22D90" w14:textId="77777777" w:rsidR="00DD1B20" w:rsidRPr="00DD1B20" w:rsidRDefault="00DD1B20" w:rsidP="00DD1B2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NG" w:eastAsia="en-GB"/>
        </w:rPr>
        <w:t>Portfolio:</w:t>
      </w: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t xml:space="preserve"> https://portfoill.netlify.app/</w:t>
      </w:r>
    </w:p>
    <w:p w14:paraId="15BA9986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  <w:lastRenderedPageBreak/>
        <w:t>BUSINESS WEBSITE PROJECTS</w:t>
      </w:r>
    </w:p>
    <w:p w14:paraId="32A0639A" w14:textId="77777777" w:rsidR="00DD1B20" w:rsidRPr="00DD1B20" w:rsidRDefault="00DD1B20" w:rsidP="00DD1B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Developed and worked on websites for business-related projects, including a laundry service website.</w:t>
      </w:r>
    </w:p>
    <w:p w14:paraId="4E19CE15" w14:textId="77777777" w:rsidR="00DD1B20" w:rsidRPr="00DD1B20" w:rsidRDefault="00DD1B20" w:rsidP="00DD1B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Applied responsive web design principles to create accessible interfaces across different screen sizes.</w:t>
      </w:r>
    </w:p>
    <w:p w14:paraId="4F03CBE0" w14:textId="77777777" w:rsidR="00DD1B20" w:rsidRPr="00DD1B20" w:rsidRDefault="00DD1B20" w:rsidP="00DD1B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Focused on presenting services, business information, customer communication, and calls to action clearly.</w:t>
      </w:r>
    </w:p>
    <w:p w14:paraId="5FB13ED1" w14:textId="77777777" w:rsidR="00DD1B20" w:rsidRPr="00DD1B20" w:rsidRDefault="00DD1B20" w:rsidP="00DD1B20">
      <w:pPr>
        <w:spacing w:after="0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NG" w:eastAsia="en-GB"/>
        </w:rPr>
        <mc:AlternateContent>
          <mc:Choice Requires="wps">
            <w:drawing>
              <wp:inline distT="0" distB="0" distL="0" distR="0" wp14:anchorId="776F40D0" wp14:editId="0216749C">
                <wp:extent cx="6035040" cy="1270"/>
                <wp:effectExtent l="0" t="31750" r="0" b="36830"/>
                <wp:docPr id="40540978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E6102" id="Rectangle 5" o:spid="_x0000_s1026" style="width:47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X8jn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DC3CE17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1"/>
        <w:rPr>
          <w:rFonts w:ascii="Times New Roman" w:eastAsiaTheme="minorEastAsia" w:hAnsi="Times New Roman" w:cs="Times New Roman"/>
          <w:b/>
          <w:bCs/>
          <w:color w:val="auto"/>
          <w:sz w:val="36"/>
          <w:szCs w:val="36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NG" w:eastAsia="en-GB"/>
        </w:rPr>
        <w:t>EDUCATION</w:t>
      </w:r>
    </w:p>
    <w:p w14:paraId="4BC60CFD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  <w:t>B.Sc. Economics</w:t>
      </w:r>
    </w:p>
    <w:p w14:paraId="07ED2E70" w14:textId="77777777" w:rsidR="00DD1B20" w:rsidRPr="00DD1B20" w:rsidRDefault="00DD1B20" w:rsidP="00DD1B2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NG" w:eastAsia="en-GB"/>
        </w:rPr>
        <w:t>Usmanu Danfodiyo University, Sokoto, Nigeria</w:t>
      </w:r>
    </w:p>
    <w:p w14:paraId="311B4113" w14:textId="77777777" w:rsidR="00DD1B20" w:rsidRPr="00DD1B20" w:rsidRDefault="00DD1B20" w:rsidP="00DD1B2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NG" w:eastAsia="en-GB"/>
        </w:rPr>
        <w:t>Course:</w:t>
      </w: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t xml:space="preserve"> Economics</w:t>
      </w: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br/>
      </w:r>
      <w:r w:rsidRPr="00DD1B20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NG" w:eastAsia="en-GB"/>
        </w:rPr>
        <w:t>Graduated:</w:t>
      </w: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t xml:space="preserve"> 2025</w:t>
      </w:r>
    </w:p>
    <w:p w14:paraId="7D9C4D31" w14:textId="77777777" w:rsidR="00DD1B20" w:rsidRPr="00DD1B20" w:rsidRDefault="00DD1B20" w:rsidP="00DD1B2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t>Relevant strengths developed through Economics:</w:t>
      </w:r>
    </w:p>
    <w:p w14:paraId="704A4217" w14:textId="77777777" w:rsidR="00DD1B20" w:rsidRPr="00DD1B20" w:rsidRDefault="00DD1B20" w:rsidP="00DD1B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Economic analysis</w:t>
      </w:r>
    </w:p>
    <w:p w14:paraId="6BD65EC5" w14:textId="77777777" w:rsidR="00DD1B20" w:rsidRPr="00DD1B20" w:rsidRDefault="00DD1B20" w:rsidP="00DD1B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Research</w:t>
      </w:r>
    </w:p>
    <w:p w14:paraId="19FE937F" w14:textId="77777777" w:rsidR="00DD1B20" w:rsidRPr="00DD1B20" w:rsidRDefault="00DD1B20" w:rsidP="00DD1B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Quantitative reasoning</w:t>
      </w:r>
    </w:p>
    <w:p w14:paraId="566D2037" w14:textId="77777777" w:rsidR="00DD1B20" w:rsidRPr="00DD1B20" w:rsidRDefault="00DD1B20" w:rsidP="00DD1B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Critical thinking</w:t>
      </w:r>
    </w:p>
    <w:p w14:paraId="3379B6D9" w14:textId="77777777" w:rsidR="00DD1B20" w:rsidRPr="00DD1B20" w:rsidRDefault="00DD1B20" w:rsidP="00DD1B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Problem solving</w:t>
      </w:r>
    </w:p>
    <w:p w14:paraId="5F6866A4" w14:textId="77777777" w:rsidR="00DD1B20" w:rsidRPr="00DD1B20" w:rsidRDefault="00DD1B20" w:rsidP="00DD1B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Data interpretation</w:t>
      </w:r>
    </w:p>
    <w:p w14:paraId="43368A2E" w14:textId="77777777" w:rsidR="00DD1B20" w:rsidRPr="00DD1B20" w:rsidRDefault="00DD1B20" w:rsidP="00DD1B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Decision-making</w:t>
      </w:r>
    </w:p>
    <w:p w14:paraId="1E5FD011" w14:textId="77777777" w:rsidR="00DD1B20" w:rsidRPr="00DD1B20" w:rsidRDefault="00DD1B20" w:rsidP="00DD1B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Understanding of business and economic environments</w:t>
      </w:r>
    </w:p>
    <w:p w14:paraId="5CBDEF58" w14:textId="77777777" w:rsidR="00DD1B20" w:rsidRPr="00DD1B20" w:rsidRDefault="00DD1B20" w:rsidP="00DD1B20">
      <w:pPr>
        <w:spacing w:after="0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NG" w:eastAsia="en-GB"/>
        </w:rPr>
        <mc:AlternateContent>
          <mc:Choice Requires="wps">
            <w:drawing>
              <wp:inline distT="0" distB="0" distL="0" distR="0" wp14:anchorId="328440B1" wp14:editId="16B28CBD">
                <wp:extent cx="6035040" cy="1270"/>
                <wp:effectExtent l="0" t="31750" r="0" b="36830"/>
                <wp:docPr id="39534325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6C2A4" id="Rectangle 4" o:spid="_x0000_s1026" style="width:47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X8jn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D93F4A2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1"/>
        <w:rPr>
          <w:rFonts w:ascii="Times New Roman" w:eastAsiaTheme="minorEastAsia" w:hAnsi="Times New Roman" w:cs="Times New Roman"/>
          <w:b/>
          <w:bCs/>
          <w:color w:val="auto"/>
          <w:sz w:val="36"/>
          <w:szCs w:val="36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NG" w:eastAsia="en-GB"/>
        </w:rPr>
        <w:t>ADDITIONAL EXPERIENCE</w:t>
      </w:r>
    </w:p>
    <w:p w14:paraId="301CD9BF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  <w:t>SECRETARY</w:t>
      </w:r>
    </w:p>
    <w:p w14:paraId="5DDA47A1" w14:textId="77777777" w:rsidR="00DD1B20" w:rsidRPr="00DD1B20" w:rsidRDefault="00DD1B20" w:rsidP="00DD1B2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NG" w:eastAsia="en-GB"/>
        </w:rPr>
        <w:t>Laundry Business</w:t>
      </w: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t xml:space="preserve"> | 2024 – 2025</w:t>
      </w:r>
    </w:p>
    <w:p w14:paraId="19FAE420" w14:textId="77777777" w:rsidR="00DD1B20" w:rsidRPr="00DD1B20" w:rsidRDefault="00DD1B20" w:rsidP="00DD1B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Supported daily administrative and operational activities.</w:t>
      </w:r>
    </w:p>
    <w:p w14:paraId="490E6409" w14:textId="77777777" w:rsidR="00DD1B20" w:rsidRPr="00DD1B20" w:rsidRDefault="00DD1B20" w:rsidP="00DD1B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Maintained communication and coordination within the business.</w:t>
      </w:r>
    </w:p>
    <w:p w14:paraId="482080E4" w14:textId="77777777" w:rsidR="00DD1B20" w:rsidRPr="00DD1B20" w:rsidRDefault="00DD1B20" w:rsidP="00DD1B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Assisted with customer-related activities and service organization.</w:t>
      </w:r>
    </w:p>
    <w:p w14:paraId="21FD7994" w14:textId="77777777" w:rsidR="00DD1B20" w:rsidRPr="00DD1B20" w:rsidRDefault="00DD1B20" w:rsidP="00DD1B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Developed organizational, communication, and administrative skills.</w:t>
      </w:r>
    </w:p>
    <w:p w14:paraId="142DF8F0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  <w:t>RESTAURANT OPERATIONS</w:t>
      </w:r>
    </w:p>
    <w:p w14:paraId="42B3BE51" w14:textId="77777777" w:rsidR="00DD1B20" w:rsidRPr="00DD1B20" w:rsidRDefault="00DD1B20" w:rsidP="00DD1B2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NG" w:eastAsia="en-GB"/>
        </w:rPr>
        <w:lastRenderedPageBreak/>
        <w:t>Restaurant Business</w:t>
      </w: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t xml:space="preserve"> | 2019 – 2021</w:t>
      </w:r>
    </w:p>
    <w:p w14:paraId="04990CEF" w14:textId="77777777" w:rsidR="00DD1B20" w:rsidRPr="00DD1B20" w:rsidRDefault="00DD1B20" w:rsidP="00DD1B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Supported day-to-day restaurant operations.</w:t>
      </w:r>
    </w:p>
    <w:p w14:paraId="7E91E8B0" w14:textId="77777777" w:rsidR="00DD1B20" w:rsidRPr="00DD1B20" w:rsidRDefault="00DD1B20" w:rsidP="00DD1B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Assisted with customer service and business activities.</w:t>
      </w:r>
    </w:p>
    <w:p w14:paraId="3E98AD29" w14:textId="77777777" w:rsidR="00DD1B20" w:rsidRPr="00DD1B20" w:rsidRDefault="00DD1B20" w:rsidP="00DD1B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Developed practical experience in business operations, communication, and customer relations.</w:t>
      </w:r>
    </w:p>
    <w:p w14:paraId="0237D617" w14:textId="77777777" w:rsidR="00DD1B20" w:rsidRPr="00DD1B20" w:rsidRDefault="00DD1B20" w:rsidP="00DD1B20">
      <w:pPr>
        <w:spacing w:after="0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NG" w:eastAsia="en-GB"/>
        </w:rPr>
        <mc:AlternateContent>
          <mc:Choice Requires="wps">
            <w:drawing>
              <wp:inline distT="0" distB="0" distL="0" distR="0" wp14:anchorId="5ACDEF3F" wp14:editId="296033C2">
                <wp:extent cx="6035040" cy="1270"/>
                <wp:effectExtent l="0" t="31750" r="0" b="36830"/>
                <wp:docPr id="5525270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2B1D2" id="Rectangle 3" o:spid="_x0000_s1026" style="width:47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X8jn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31CDBD1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1"/>
        <w:rPr>
          <w:rFonts w:ascii="Times New Roman" w:eastAsiaTheme="minorEastAsia" w:hAnsi="Times New Roman" w:cs="Times New Roman"/>
          <w:b/>
          <w:bCs/>
          <w:color w:val="auto"/>
          <w:sz w:val="36"/>
          <w:szCs w:val="36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NG" w:eastAsia="en-GB"/>
        </w:rPr>
        <w:t>LEADERSHIP &amp; COMMUNITY ENGAGEMENT</w:t>
      </w:r>
    </w:p>
    <w:p w14:paraId="7529A1E3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NG" w:eastAsia="en-GB"/>
        </w:rPr>
        <w:t>Frontend Development Volunteer / Youth Mentor</w:t>
      </w:r>
    </w:p>
    <w:p w14:paraId="593484D0" w14:textId="77777777" w:rsidR="00DD1B20" w:rsidRPr="00DD1B20" w:rsidRDefault="00DD1B20" w:rsidP="00DD1B2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NG" w:eastAsia="en-GB"/>
        </w:rPr>
        <w:t>Htech</w:t>
      </w:r>
    </w:p>
    <w:p w14:paraId="4ED80970" w14:textId="77777777" w:rsidR="00DD1B20" w:rsidRPr="00DD1B20" w:rsidRDefault="00DD1B20" w:rsidP="00DD1B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Mentor young learners interested in technology and web development.</w:t>
      </w:r>
    </w:p>
    <w:p w14:paraId="50EEDA6A" w14:textId="77777777" w:rsidR="00DD1B20" w:rsidRPr="00DD1B20" w:rsidRDefault="00DD1B20" w:rsidP="00DD1B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Help beginners understand technical concepts and apply them through practical activities.</w:t>
      </w:r>
    </w:p>
    <w:p w14:paraId="763DEE58" w14:textId="77777777" w:rsidR="00DD1B20" w:rsidRPr="00DD1B20" w:rsidRDefault="00DD1B20" w:rsidP="00DD1B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Encourage young people to explore technology as a career and learning opportunity.</w:t>
      </w:r>
    </w:p>
    <w:p w14:paraId="40ED9E01" w14:textId="77777777" w:rsidR="00DD1B20" w:rsidRPr="00DD1B20" w:rsidRDefault="00DD1B20" w:rsidP="00DD1B20">
      <w:pPr>
        <w:spacing w:after="0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NG" w:eastAsia="en-GB"/>
        </w:rPr>
        <mc:AlternateContent>
          <mc:Choice Requires="wps">
            <w:drawing>
              <wp:inline distT="0" distB="0" distL="0" distR="0" wp14:anchorId="6AAE5438" wp14:editId="3CE1D1C5">
                <wp:extent cx="6035040" cy="1270"/>
                <wp:effectExtent l="0" t="31750" r="0" b="36830"/>
                <wp:docPr id="193477252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54FDA6" id="Rectangle 2" o:spid="_x0000_s1026" style="width:47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X8jn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6D365C0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1"/>
        <w:rPr>
          <w:rFonts w:ascii="Times New Roman" w:eastAsiaTheme="minorEastAsia" w:hAnsi="Times New Roman" w:cs="Times New Roman"/>
          <w:b/>
          <w:bCs/>
          <w:color w:val="auto"/>
          <w:sz w:val="36"/>
          <w:szCs w:val="36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NG" w:eastAsia="en-GB"/>
        </w:rPr>
        <w:t>TECHNOLOGY &amp; BUSINESS INTERESTS</w:t>
      </w:r>
    </w:p>
    <w:p w14:paraId="26F36B57" w14:textId="77777777" w:rsidR="00DD1B20" w:rsidRPr="00DD1B20" w:rsidRDefault="00DD1B20" w:rsidP="00DD1B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Frontend Development</w:t>
      </w:r>
    </w:p>
    <w:p w14:paraId="6369B45B" w14:textId="77777777" w:rsidR="00DD1B20" w:rsidRPr="00DD1B20" w:rsidRDefault="00DD1B20" w:rsidP="00DD1B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Software Development</w:t>
      </w:r>
    </w:p>
    <w:p w14:paraId="6938F966" w14:textId="77777777" w:rsidR="00DD1B20" w:rsidRPr="00DD1B20" w:rsidRDefault="00DD1B20" w:rsidP="00DD1B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Product Development</w:t>
      </w:r>
    </w:p>
    <w:p w14:paraId="49C49EF0" w14:textId="77777777" w:rsidR="00DD1B20" w:rsidRPr="00DD1B20" w:rsidRDefault="00DD1B20" w:rsidP="00DD1B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Business Analysis</w:t>
      </w:r>
    </w:p>
    <w:p w14:paraId="171231B6" w14:textId="77777777" w:rsidR="00DD1B20" w:rsidRPr="00DD1B20" w:rsidRDefault="00DD1B20" w:rsidP="00DD1B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Economics &amp; Research</w:t>
      </w:r>
    </w:p>
    <w:p w14:paraId="3009C266" w14:textId="77777777" w:rsidR="00DD1B20" w:rsidRPr="00DD1B20" w:rsidRDefault="00DD1B20" w:rsidP="00DD1B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Digital Transformation</w:t>
      </w:r>
    </w:p>
    <w:p w14:paraId="01738E23" w14:textId="77777777" w:rsidR="00DD1B20" w:rsidRPr="00DD1B20" w:rsidRDefault="00DD1B20" w:rsidP="00DD1B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Technology Education</w:t>
      </w:r>
    </w:p>
    <w:p w14:paraId="49208857" w14:textId="77777777" w:rsidR="00DD1B20" w:rsidRPr="00DD1B20" w:rsidRDefault="00DD1B20" w:rsidP="00DD1B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Entrepreneurship</w:t>
      </w:r>
    </w:p>
    <w:p w14:paraId="001B5138" w14:textId="77777777" w:rsidR="00DD1B20" w:rsidRPr="00DD1B20" w:rsidRDefault="00DD1B20" w:rsidP="00DD1B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color w:val="auto"/>
          <w:sz w:val="24"/>
          <w:szCs w:val="24"/>
          <w:lang w:val="en-NG" w:eastAsia="en-GB"/>
        </w:rPr>
        <w:t>Youth Technology Education</w:t>
      </w:r>
    </w:p>
    <w:p w14:paraId="33078798" w14:textId="77777777" w:rsidR="00DD1B20" w:rsidRPr="00DD1B20" w:rsidRDefault="00DD1B20" w:rsidP="00DD1B20">
      <w:pPr>
        <w:spacing w:after="0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NG" w:eastAsia="en-GB"/>
        </w:rPr>
        <mc:AlternateContent>
          <mc:Choice Requires="wps">
            <w:drawing>
              <wp:inline distT="0" distB="0" distL="0" distR="0" wp14:anchorId="3E393BD9" wp14:editId="34B9C009">
                <wp:extent cx="6035040" cy="1270"/>
                <wp:effectExtent l="0" t="31750" r="0" b="36830"/>
                <wp:docPr id="5931260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BC4351" id="Rectangle 1" o:spid="_x0000_s1026" style="width:47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OX8jn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2E9992D" w14:textId="77777777" w:rsidR="00DD1B20" w:rsidRPr="00DD1B20" w:rsidRDefault="00DD1B20" w:rsidP="00DD1B20">
      <w:pPr>
        <w:spacing w:before="100" w:beforeAutospacing="1" w:after="100" w:afterAutospacing="1" w:line="240" w:lineRule="auto"/>
        <w:outlineLvl w:val="1"/>
        <w:rPr>
          <w:rFonts w:ascii="Times New Roman" w:eastAsiaTheme="minorEastAsia" w:hAnsi="Times New Roman" w:cs="Times New Roman"/>
          <w:b/>
          <w:bCs/>
          <w:color w:val="auto"/>
          <w:sz w:val="36"/>
          <w:szCs w:val="36"/>
          <w:lang w:val="en-NG" w:eastAsia="en-GB"/>
        </w:rPr>
      </w:pPr>
      <w:r w:rsidRPr="00DD1B2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NG" w:eastAsia="en-GB"/>
        </w:rPr>
        <w:t>REFERENCES</w:t>
      </w:r>
    </w:p>
    <w:p w14:paraId="16A63C1A" w14:textId="77777777" w:rsidR="00DD1B20" w:rsidRPr="00DD1B20" w:rsidRDefault="00DD1B20" w:rsidP="00DD1B20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</w:pPr>
      <w:r w:rsidRPr="00DD1B20">
        <w:rPr>
          <w:rFonts w:ascii="Times New Roman" w:eastAsiaTheme="minorEastAsia" w:hAnsi="Times New Roman" w:cs="Times New Roman"/>
          <w:color w:val="auto"/>
          <w:sz w:val="24"/>
          <w:szCs w:val="24"/>
          <w:lang w:val="en-NG" w:eastAsia="en-GB"/>
        </w:rPr>
        <w:t>Available upon request.</w:t>
      </w:r>
    </w:p>
    <w:p w14:paraId="58650135" w14:textId="77777777" w:rsidR="00DD1B20" w:rsidRDefault="00DD1B20" w:rsidP="00DD1B20">
      <w:pPr>
        <w:pStyle w:val="ListBullet"/>
        <w:numPr>
          <w:ilvl w:val="0"/>
          <w:numId w:val="0"/>
        </w:numPr>
        <w:ind w:left="216" w:hanging="216"/>
      </w:pPr>
    </w:p>
    <w:p w14:paraId="3FE4D13A" w14:textId="77777777" w:rsidR="00DD1B20" w:rsidRDefault="00DD1B20" w:rsidP="00DD1B20">
      <w:pPr>
        <w:pStyle w:val="ListBullet"/>
        <w:numPr>
          <w:ilvl w:val="0"/>
          <w:numId w:val="0"/>
        </w:numPr>
        <w:ind w:left="216" w:hanging="216"/>
      </w:pPr>
    </w:p>
    <w:sectPr w:rsidR="00DD1B20">
      <w:headerReference w:type="default" r:id="rId8"/>
      <w:footerReference w:type="default" r:id="rId9"/>
      <w:headerReference w:type="first" r:id="rId10"/>
      <w:pgSz w:w="12240" w:h="15840" w:code="1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073420" w14:textId="77777777" w:rsidR="00DB3672" w:rsidRDefault="00DB3672">
      <w:r>
        <w:separator/>
      </w:r>
    </w:p>
  </w:endnote>
  <w:endnote w:type="continuationSeparator" w:id="0">
    <w:p w14:paraId="15D25A43" w14:textId="77777777" w:rsidR="00DB3672" w:rsidRDefault="00DB3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21F5E4" w14:textId="77777777" w:rsidR="0083588F" w:rsidRDefault="0000000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17F0A9" w14:textId="77777777" w:rsidR="00DB3672" w:rsidRDefault="00DB3672">
      <w:r>
        <w:separator/>
      </w:r>
    </w:p>
  </w:footnote>
  <w:footnote w:type="continuationSeparator" w:id="0">
    <w:p w14:paraId="66BC5D92" w14:textId="77777777" w:rsidR="00DB3672" w:rsidRDefault="00DB36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7A2F38" w14:textId="77777777" w:rsidR="0083588F" w:rsidRDefault="00000000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50258DAA" wp14:editId="4BB885A1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732CAF50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1C2AD4" w14:textId="77777777" w:rsidR="0083588F" w:rsidRDefault="00000000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0EB4749" wp14:editId="5D1A6E2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C05F891" w14:textId="77777777" w:rsidR="0083588F" w:rsidRDefault="0083588F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00EB4749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">
              <v:shape id="Frame 5" o:spid="_x0000_s1027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1C05F891" w14:textId="77777777" w:rsidR="0083588F" w:rsidRDefault="0083588F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8E376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91A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FF1F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209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E7D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556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B42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F27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672C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77F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A3D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FF41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477455">
    <w:abstractNumId w:val="9"/>
  </w:num>
  <w:num w:numId="2" w16cid:durableId="1732387669">
    <w:abstractNumId w:val="13"/>
  </w:num>
  <w:num w:numId="3" w16cid:durableId="731343334">
    <w:abstractNumId w:val="10"/>
  </w:num>
  <w:num w:numId="4" w16cid:durableId="2025545143">
    <w:abstractNumId w:val="7"/>
  </w:num>
  <w:num w:numId="5" w16cid:durableId="1797721738">
    <w:abstractNumId w:val="6"/>
  </w:num>
  <w:num w:numId="6" w16cid:durableId="1250970394">
    <w:abstractNumId w:val="5"/>
  </w:num>
  <w:num w:numId="7" w16cid:durableId="1059671755">
    <w:abstractNumId w:val="4"/>
  </w:num>
  <w:num w:numId="8" w16cid:durableId="839589519">
    <w:abstractNumId w:val="8"/>
  </w:num>
  <w:num w:numId="9" w16cid:durableId="1456364203">
    <w:abstractNumId w:val="3"/>
  </w:num>
  <w:num w:numId="10" w16cid:durableId="1125122756">
    <w:abstractNumId w:val="2"/>
  </w:num>
  <w:num w:numId="11" w16cid:durableId="1482653459">
    <w:abstractNumId w:val="1"/>
  </w:num>
  <w:num w:numId="12" w16cid:durableId="1214662068">
    <w:abstractNumId w:val="0"/>
  </w:num>
  <w:num w:numId="13" w16cid:durableId="670185764">
    <w:abstractNumId w:val="20"/>
  </w:num>
  <w:num w:numId="14" w16cid:durableId="413740603">
    <w:abstractNumId w:val="12"/>
  </w:num>
  <w:num w:numId="15" w16cid:durableId="2073772942">
    <w:abstractNumId w:val="14"/>
  </w:num>
  <w:num w:numId="16" w16cid:durableId="420612968">
    <w:abstractNumId w:val="17"/>
  </w:num>
  <w:num w:numId="17" w16cid:durableId="1374693014">
    <w:abstractNumId w:val="15"/>
  </w:num>
  <w:num w:numId="18" w16cid:durableId="1021082261">
    <w:abstractNumId w:val="24"/>
  </w:num>
  <w:num w:numId="19" w16cid:durableId="1977876686">
    <w:abstractNumId w:val="23"/>
  </w:num>
  <w:num w:numId="20" w16cid:durableId="1658262431">
    <w:abstractNumId w:val="11"/>
  </w:num>
  <w:num w:numId="21" w16cid:durableId="1371149839">
    <w:abstractNumId w:val="21"/>
  </w:num>
  <w:num w:numId="22" w16cid:durableId="1074859511">
    <w:abstractNumId w:val="18"/>
  </w:num>
  <w:num w:numId="23" w16cid:durableId="1786268826">
    <w:abstractNumId w:val="22"/>
  </w:num>
  <w:num w:numId="24" w16cid:durableId="947156925">
    <w:abstractNumId w:val="19"/>
  </w:num>
  <w:num w:numId="25" w16cid:durableId="76559457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proofState w:spelling="clean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B20"/>
    <w:rsid w:val="007B6B17"/>
    <w:rsid w:val="007F014F"/>
    <w:rsid w:val="0083588F"/>
    <w:rsid w:val="00DB3672"/>
    <w:rsid w:val="00DD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BE844A"/>
  <w15:chartTrackingRefBased/>
  <w15:docId w15:val="{D16C8DA5-C29A-6542-9155-C5C9B19DB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character" w:customStyle="1" w:styleId="s1">
    <w:name w:val="s1"/>
    <w:basedOn w:val="DefaultParagraphFont"/>
    <w:rsid w:val="00DD1B20"/>
  </w:style>
  <w:style w:type="paragraph" w:customStyle="1" w:styleId="p3">
    <w:name w:val="p3"/>
    <w:basedOn w:val="Normal"/>
    <w:rsid w:val="00DD1B2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NG" w:eastAsia="en-GB"/>
    </w:rPr>
  </w:style>
  <w:style w:type="paragraph" w:customStyle="1" w:styleId="p4">
    <w:name w:val="p4"/>
    <w:basedOn w:val="Normal"/>
    <w:rsid w:val="00DD1B2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NG" w:eastAsia="en-GB"/>
    </w:rPr>
  </w:style>
  <w:style w:type="paragraph" w:customStyle="1" w:styleId="p5">
    <w:name w:val="p5"/>
    <w:basedOn w:val="Normal"/>
    <w:rsid w:val="00DD1B2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NG" w:eastAsia="en-GB"/>
    </w:rPr>
  </w:style>
  <w:style w:type="paragraph" w:customStyle="1" w:styleId="p6">
    <w:name w:val="p6"/>
    <w:basedOn w:val="Normal"/>
    <w:rsid w:val="00DD1B2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NG" w:eastAsia="en-GB"/>
    </w:rPr>
  </w:style>
  <w:style w:type="character" w:customStyle="1" w:styleId="s2">
    <w:name w:val="s2"/>
    <w:basedOn w:val="DefaultParagraphFont"/>
    <w:rsid w:val="00DD1B20"/>
  </w:style>
  <w:style w:type="paragraph" w:customStyle="1" w:styleId="p7">
    <w:name w:val="p7"/>
    <w:basedOn w:val="Normal"/>
    <w:rsid w:val="00DD1B2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NG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57F454B0-B1B2-B14B-8129-899A9D8D09B4%7dTF0432aa7a-3441-41b1-8e27-51851a040ecb255631dc-1c6efc124885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542CC-39AB-4D27-8950-7A77C4F72F0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{57F454B0-B1B2-B14B-8129-899A9D8D09B4}TF0432aa7a-3441-41b1-8e27-51851a040ecb255631dc-1c6efc124885.dotx</Template>
  <TotalTime>29</TotalTime>
  <Pages>5</Pages>
  <Words>890</Words>
  <Characters>5075</Characters>
  <Application>Microsoft Office Word</Application>
  <DocSecurity>0</DocSecurity>
  <Lines>42</Lines>
  <Paragraphs>11</Paragraphs>
  <ScaleCrop>false</ScaleCrop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awololaeinola@gmail.com</dc:creator>
  <cp:keywords/>
  <dc:description/>
  <cp:lastModifiedBy>awololaeinola@gmail.com</cp:lastModifiedBy>
  <cp:revision>3</cp:revision>
  <dcterms:created xsi:type="dcterms:W3CDTF">2026-08-17T21:06:00Z</dcterms:created>
  <dcterms:modified xsi:type="dcterms:W3CDTF">2026-08-17T21:35:00Z</dcterms:modified>
</cp:coreProperties>
</file>